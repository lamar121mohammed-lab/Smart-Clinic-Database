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3C16" w14:textId="7511544E" w:rsidR="00675688" w:rsidRPr="00F55DC7" w:rsidRDefault="000D70D7">
      <w:pPr>
        <w:rPr>
          <w:rFonts w:ascii="Times New Roman" w:hAnsi="Times New Roman" w:cs="Times New Roman"/>
        </w:rPr>
      </w:pPr>
      <w:r w:rsidRPr="00F55DC7">
        <w:rPr>
          <w:rFonts w:ascii="Times New Roman" w:hAnsi="Times New Roman" w:cs="Times New Roman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6EE44C7A">
                <wp:simplePos x="0" y="0"/>
                <wp:positionH relativeFrom="page">
                  <wp:posOffset>457200</wp:posOffset>
                </wp:positionH>
                <wp:positionV relativeFrom="margin">
                  <wp:posOffset>1084640</wp:posOffset>
                </wp:positionV>
                <wp:extent cx="6858000" cy="1880558"/>
                <wp:effectExtent l="0" t="0" r="0" b="5715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80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F749FA" w14:textId="5A8921BF" w:rsidR="00496101" w:rsidRPr="003C4083" w:rsidRDefault="00826590" w:rsidP="006C507D">
                                <w:pPr>
                                  <w:pStyle w:val="Title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4BD1368C" w:rsidR="00496101" w:rsidRPr="00517329" w:rsidRDefault="00FD6750" w:rsidP="006C507D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Mo</w:t>
                                </w:r>
                                <w:r w:rsidR="001D6CE2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nday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9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8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/2026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14:paraId="3592AB34" w14:textId="00ECC277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is </w:t>
                                </w:r>
                                <w:r w:rsidR="001E25A5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20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pt;margin-top:85.4pt;width:540pt;height:148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5A8921BF" w:rsidR="00496101" w:rsidRPr="003C4083" w:rsidRDefault="00826590" w:rsidP="006C507D">
                          <w:pPr>
                            <w:pStyle w:val="Title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4BD1368C" w:rsidR="00496101" w:rsidRPr="00517329" w:rsidRDefault="00000000" w:rsidP="006C507D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Mo</w:t>
                          </w:r>
                          <w:r w:rsidR="001D6CE2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nday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/2026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00ECC277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is </w:t>
                          </w:r>
                          <w:r w:rsidR="001E25A5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20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Pr="00F55DC7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34DC2B40">
                <wp:simplePos x="0" y="0"/>
                <wp:positionH relativeFrom="page">
                  <wp:posOffset>511810</wp:posOffset>
                </wp:positionH>
                <wp:positionV relativeFrom="paragraph">
                  <wp:posOffset>527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5E4CBD57" w:rsidR="00F05724" w:rsidRPr="00937F04" w:rsidRDefault="008C6FF5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6FF5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Introduction to Database</w:t>
                            </w:r>
                          </w:p>
                          <w:p w14:paraId="7385C9C4" w14:textId="0AD41613" w:rsidR="00E8497B" w:rsidRPr="000530C6" w:rsidRDefault="008429CF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66823C" id="Text Box 2" o:spid="_x0000_s1027" type="#_x0000_t202" style="position:absolute;margin-left:40.3pt;margin-top:.0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" filled="f" stroked="f">
                <v:textbox>
                  <w:txbxContent>
                    <w:p w14:paraId="50EEC844" w14:textId="5E4CBD57" w:rsidR="00F05724" w:rsidRPr="00937F04" w:rsidRDefault="008C6FF5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6FF5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Introduction to Database</w:t>
                      </w:r>
                    </w:p>
                    <w:p w14:paraId="7385C9C4" w14:textId="0AD41613" w:rsidR="00E8497B" w:rsidRPr="000530C6" w:rsidRDefault="008429CF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xxxxx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</w:rPr>
        <w:id w:val="-1975434350"/>
        <w:docPartObj>
          <w:docPartGallery w:val="Cover Pages"/>
          <w:docPartUnique/>
        </w:docPartObj>
      </w:sdtPr>
      <w:sdtEndPr/>
      <w:sdtContent>
        <w:p w14:paraId="72308976" w14:textId="4AB960D2" w:rsidR="00496101" w:rsidRPr="0086574D" w:rsidRDefault="0086574D" w:rsidP="0086574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ab/>
          </w:r>
          <w:r w:rsidR="00010DAA" w:rsidRPr="00F55DC7">
            <w:rPr>
              <w:rFonts w:ascii="Times New Roman" w:hAnsi="Times New Roman" w:cs="Times New Roman"/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5022588">
                    <wp:simplePos x="0" y="0"/>
                    <wp:positionH relativeFrom="margin">
                      <wp:posOffset>-1343025</wp:posOffset>
                    </wp:positionH>
                    <wp:positionV relativeFrom="margin">
                      <wp:posOffset>4336097</wp:posOffset>
                    </wp:positionV>
                    <wp:extent cx="6581775" cy="40462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40462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153B1C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2D69BAF3" w:rsidR="0077027A" w:rsidRPr="0077027A" w:rsidRDefault="0077027A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(e.g.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9D7CF0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58689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31857F9A" id="Group 198" o:spid="_x0000_s1028" style="position:absolute;margin-left:-105.75pt;margin-top:341.4pt;width:518.25pt;height:318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153B1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2D69BAF3" w:rsidR="0077027A" w:rsidRPr="0077027A" w:rsidRDefault="0077027A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(e.g.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9D7CF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5868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0D70D7" w:rsidRPr="00F55DC7">
            <w:rPr>
              <w:rFonts w:ascii="Times New Roman" w:hAnsi="Times New Roman" w:cs="Times New Roman"/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7EB80533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2905125</wp:posOffset>
                    </wp:positionV>
                    <wp:extent cx="6858000" cy="1266825"/>
                    <wp:effectExtent l="0" t="0" r="0" b="952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266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30931AFC" w:rsidR="00496101" w:rsidRDefault="00FD6750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D12F8">
                                      <w:t>Student Details:                                            CRN: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4993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60"/>
                                  <w:gridCol w:w="1433"/>
                                  <w:gridCol w:w="3597"/>
                                </w:tblGrid>
                                <w:tr w:rsidR="00496101" w14:paraId="71E6BD31" w14:textId="77777777" w:rsidTr="000D70D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664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 w:rsidTr="000D70D7">
                                  <w:trPr>
                                    <w:trHeight w:val="1223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27ADFD9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462A92"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26645DCD" w14:textId="19689F14" w:rsidR="00496101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A73B80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Afnan Abulmajed Muthaffar </w:t>
                                      </w:r>
                                    </w:p>
                                    <w:p w14:paraId="707865F2" w14:textId="77777777" w:rsid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3862EEE8" w14:textId="77777777" w:rsidR="000D70D7" w:rsidRDefault="000D70D7" w:rsidP="000D70D7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0FD3F083" w14:textId="6F29DE23" w:rsidR="000D70D7" w:rsidRPr="006C507D" w:rsidRDefault="000D70D7" w:rsidP="00010DAA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C507D" w:rsidRDefault="00496101" w:rsidP="00E8497B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2DDB754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</w:p>
                                    <w:p w14:paraId="2A5E462A" w14:textId="3BD54557" w:rsidR="006C507D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A73B80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240031675</w:t>
                                      </w:r>
                                    </w:p>
                                    <w:p w14:paraId="6E0E69A2" w14:textId="77777777" w:rsidR="00496101" w:rsidRDefault="006C507D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6E350BF" w14:textId="5307BA2B" w:rsidR="000D70D7" w:rsidRPr="00010DAA" w:rsidRDefault="000D70D7" w:rsidP="00010DAA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96101" w14:paraId="275AA6CD" w14:textId="77777777" w:rsidTr="000D70D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 w:rsidP="000D70D7">
                                      <w:pPr>
                                        <w:pStyle w:val="Footer"/>
                                        <w:ind w:left="0"/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AAF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31" type="#_x0000_t202" alt="contact info" style="position:absolute;margin-left:36pt;margin-top:228.75pt;width:540pt;height:99.7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" o:allowoverlap="f" filled="f" stroked="f" strokeweight=".5pt">
                    <v:textbox inset="0,0,0,0">
                      <w:txbxContent>
                        <w:p w14:paraId="758D2B67" w14:textId="30931AFC" w:rsidR="00496101" w:rsidRDefault="00FD6750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D12F8">
                                <w:t>Student Details:                                            CRN:</w:t>
                              </w:r>
                            </w:sdtContent>
                          </w:sdt>
                        </w:p>
                        <w:tbl>
                          <w:tblPr>
                            <w:tblW w:w="4993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60"/>
                            <w:gridCol w:w="1433"/>
                            <w:gridCol w:w="3597"/>
                          </w:tblGrid>
                          <w:tr w:rsidR="00496101" w14:paraId="71E6BD31" w14:textId="77777777" w:rsidTr="000D70D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2669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664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 w:rsidTr="000D70D7">
                            <w:trPr>
                              <w:trHeight w:val="1223"/>
                              <w:jc w:val="right"/>
                            </w:trPr>
                            <w:tc>
                              <w:tcPr>
                                <w:tcW w:w="2669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27ADFD9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462A92"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6645DCD" w14:textId="19689F14" w:rsidR="00496101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A73B8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Afnan Abulmajed Muthaffar </w:t>
                                </w:r>
                              </w:p>
                              <w:p w14:paraId="707865F2" w14:textId="77777777" w:rsid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3862EEE8" w14:textId="77777777" w:rsidR="000D70D7" w:rsidRDefault="000D70D7" w:rsidP="000D70D7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0FD3F083" w14:textId="6F29DE23" w:rsidR="000D70D7" w:rsidRPr="006C507D" w:rsidRDefault="000D70D7" w:rsidP="00010DAA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C507D" w:rsidRDefault="00496101" w:rsidP="00E8497B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2DDB754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</w:p>
                              <w:p w14:paraId="2A5E462A" w14:textId="3BD54557" w:rsidR="006C507D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A73B8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240031675</w:t>
                                </w:r>
                              </w:p>
                              <w:p w14:paraId="6E0E69A2" w14:textId="77777777" w:rsidR="00496101" w:rsidRDefault="006C507D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6E350BF" w14:textId="5307BA2B" w:rsidR="000D70D7" w:rsidRPr="00010DAA" w:rsidRDefault="000D70D7" w:rsidP="00010DAA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96101" w14:paraId="275AA6CD" w14:textId="77777777" w:rsidTr="000D70D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2669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 w:rsidP="000D70D7">
                                <w:pPr>
                                  <w:pStyle w:val="Footer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462A92" w:rsidRPr="00F55DC7">
            <w:rPr>
              <w:rFonts w:ascii="Times New Roman" w:hAnsi="Times New Roman" w:cs="Times New Roman"/>
            </w:rPr>
            <w:br w:type="page"/>
          </w:r>
        </w:p>
      </w:sdtContent>
    </w:sdt>
    <w:p w14:paraId="4B165F50" w14:textId="77777777" w:rsidR="00496101" w:rsidRPr="00F55DC7" w:rsidRDefault="00496101">
      <w:pPr>
        <w:rPr>
          <w:rFonts w:ascii="Times New Roman" w:hAnsi="Times New Roman" w:cs="Times New Roman"/>
        </w:rPr>
        <w:sectPr w:rsidR="00496101" w:rsidRPr="00F55DC7" w:rsidSect="008870EF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5CF1A220" w14:textId="407BC981" w:rsidR="009B2233" w:rsidRPr="00F55DC7" w:rsidRDefault="009B2233" w:rsidP="005A70E2">
      <w:pPr>
        <w:pStyle w:val="Heading1"/>
        <w:spacing w:before="0" w:after="0"/>
        <w:rPr>
          <w:rFonts w:ascii="Times New Roman" w:hAnsi="Times New Roman" w:cs="Times New Roman"/>
          <w:color w:val="FF0000"/>
        </w:rPr>
      </w:pPr>
      <w:r w:rsidRPr="00F55DC7">
        <w:rPr>
          <w:rFonts w:ascii="Times New Roman" w:hAnsi="Times New Roman" w:cs="Times New Roman"/>
          <w:color w:val="FF0000"/>
        </w:rPr>
        <w:lastRenderedPageBreak/>
        <w:t xml:space="preserve">Project Instructions </w:t>
      </w:r>
    </w:p>
    <w:p w14:paraId="4B188CBF" w14:textId="1E66989F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You can work on this project as a group (</w:t>
      </w:r>
      <w:r w:rsidR="0054101A" w:rsidRPr="005A70E2">
        <w:rPr>
          <w:rFonts w:ascii="Times New Roman" w:hAnsi="Times New Roman" w:cs="Times New Roman"/>
          <w:color w:val="auto"/>
          <w:sz w:val="24"/>
          <w:szCs w:val="24"/>
        </w:rPr>
        <w:t>minimum 3 and maximum 4 students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). </w:t>
      </w:r>
      <w:r w:rsidRPr="005A70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Each group member must submit the project individually with all group member names mentioned on the cover page. </w:t>
      </w:r>
    </w:p>
    <w:p w14:paraId="32095FBA" w14:textId="0AD625C8" w:rsidR="005035D0" w:rsidRPr="005A70E2" w:rsidRDefault="005035D0" w:rsidP="005A70E2">
      <w:pPr>
        <w:numPr>
          <w:ilvl w:val="0"/>
          <w:numId w:val="6"/>
        </w:numPr>
        <w:spacing w:before="100" w:beforeAutospacing="1" w:after="117" w:line="240" w:lineRule="auto"/>
        <w:ind w:hanging="35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This project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worth </w:t>
      </w:r>
      <w:r w:rsidR="00C83F40"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>20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and will be distributed as in the following:</w:t>
      </w:r>
    </w:p>
    <w:p w14:paraId="2CAA3525" w14:textId="67A2F564" w:rsidR="005035D0" w:rsidRPr="005A70E2" w:rsidRDefault="00C526C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Design</w:t>
      </w:r>
      <w:r w:rsidR="00DA7A66" w:rsidRPr="005A70E2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                                                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DA7A66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18C5865D" w14:textId="3A7157A3" w:rsidR="005035D0" w:rsidRPr="005A70E2" w:rsidRDefault="00DA7A66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Implementation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6CC060EB" w14:textId="4528EDE1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SQL Operations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                         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C4C44B4" w14:textId="63232094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Project </w:t>
      </w:r>
      <w:r w:rsidR="006259D8" w:rsidRPr="005A70E2">
        <w:rPr>
          <w:rFonts w:ascii="Times New Roman" w:hAnsi="Times New Roman" w:cs="Times New Roman"/>
          <w:color w:val="auto"/>
          <w:sz w:val="24"/>
          <w:szCs w:val="24"/>
        </w:rPr>
        <w:t>Reflection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</w:t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  <w:t xml:space="preserve">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CD1733" w:rsidRPr="005A70E2">
        <w:rPr>
          <w:rFonts w:ascii="Times New Roman" w:hAnsi="Times New Roman" w:cs="Times New Roman"/>
          <w:b/>
          <w:bCs/>
          <w:color w:val="EF4623" w:themeColor="accent1"/>
          <w:sz w:val="24"/>
          <w:szCs w:val="24"/>
        </w:rPr>
        <w:t>2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B55A754" w14:textId="40007F41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Each </w:t>
      </w:r>
      <w:r w:rsidR="009B1ED1" w:rsidRPr="005A70E2">
        <w:rPr>
          <w:rFonts w:ascii="Times New Roman" w:hAnsi="Times New Roman" w:cs="Times New Roman"/>
          <w:sz w:val="24"/>
          <w:szCs w:val="24"/>
        </w:rPr>
        <w:t xml:space="preserve">leader in the </w:t>
      </w:r>
      <w:r w:rsidR="00417272" w:rsidRPr="005A70E2">
        <w:rPr>
          <w:rFonts w:ascii="Times New Roman" w:hAnsi="Times New Roman" w:cs="Times New Roman"/>
          <w:sz w:val="24"/>
          <w:szCs w:val="24"/>
        </w:rPr>
        <w:t>group</w:t>
      </w:r>
      <w:r w:rsidRPr="005A70E2">
        <w:rPr>
          <w:rFonts w:ascii="Times New Roman" w:hAnsi="Times New Roman" w:cs="Times New Roman"/>
          <w:sz w:val="24"/>
          <w:szCs w:val="24"/>
        </w:rPr>
        <w:t xml:space="preserve"> must submit one report about </w:t>
      </w:r>
      <w:r w:rsidR="007E5A4F" w:rsidRPr="005A70E2">
        <w:rPr>
          <w:rFonts w:ascii="Times New Roman" w:hAnsi="Times New Roman" w:cs="Times New Roman"/>
          <w:sz w:val="24"/>
          <w:szCs w:val="24"/>
        </w:rPr>
        <w:t>their</w:t>
      </w:r>
      <w:r w:rsidRPr="005A70E2">
        <w:rPr>
          <w:rFonts w:ascii="Times New Roman" w:hAnsi="Times New Roman" w:cs="Times New Roman"/>
          <w:sz w:val="24"/>
          <w:szCs w:val="24"/>
        </w:rPr>
        <w:t xml:space="preserve"> chosen Project via the Blackboard 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Email submission will not be accepted </w:t>
      </w:r>
      <w:r w:rsidR="002D3CAE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be awarded ZERO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</w:t>
      </w:r>
      <w:bookmarkStart w:id="0" w:name="_Hlk223119713"/>
      <w:r w:rsidRPr="005A70E2">
        <w:rPr>
          <w:rFonts w:ascii="Times New Roman" w:hAnsi="Times New Roman" w:cs="Times New Roman"/>
          <w:sz w:val="24"/>
          <w:szCs w:val="24"/>
        </w:rPr>
        <w:t>the following:</w:t>
      </w:r>
    </w:p>
    <w:p w14:paraId="25BAF0F8" w14:textId="24E4AF73" w:rsidR="00061F18" w:rsidRPr="005A70E2" w:rsidRDefault="006259D8" w:rsidP="005A70E2">
      <w:pPr>
        <w:pStyle w:val="ListParagraph"/>
        <w:numPr>
          <w:ilvl w:val="0"/>
          <w:numId w:val="19"/>
        </w:numPr>
        <w:spacing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Task 1 : database design</w:t>
      </w:r>
    </w:p>
    <w:p w14:paraId="0FBB1F7C" w14:textId="2778B5C9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Task 2: database implementation </w:t>
      </w:r>
    </w:p>
    <w:p w14:paraId="18B383CF" w14:textId="6128E7E1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All requested queries/results</w:t>
      </w:r>
    </w:p>
    <w:p w14:paraId="39D452AC" w14:textId="4E5C5252" w:rsidR="00061F18" w:rsidRPr="005A70E2" w:rsidRDefault="00270EA4" w:rsidP="005A70E2">
      <w:pPr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Screenshots from MySQL (or any other software you use) of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all the tables</w:t>
      </w:r>
      <w:r w:rsidRPr="005A70E2">
        <w:rPr>
          <w:rFonts w:ascii="Times New Roman" w:hAnsi="Times New Roman" w:cs="Times New Roman"/>
          <w:sz w:val="24"/>
          <w:szCs w:val="24"/>
        </w:rPr>
        <w:t xml:space="preserve"> after population and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query results</w:t>
      </w:r>
      <w:r w:rsidRPr="005A70E2">
        <w:rPr>
          <w:rFonts w:ascii="Times New Roman" w:hAnsi="Times New Roman" w:cs="Times New Roman"/>
          <w:sz w:val="24"/>
          <w:szCs w:val="24"/>
        </w:rPr>
        <w:t>.</w:t>
      </w:r>
      <w:r w:rsidR="00061F18" w:rsidRPr="005A70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35C77" w14:textId="72BD56F3" w:rsidR="009B2233" w:rsidRPr="005A70E2" w:rsidRDefault="00061F1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Reflection (300–500 words) describing the team's experience, challenges, design decisions, and AI usage (if applicable)</w:t>
      </w:r>
      <w:r w:rsidR="009B2233" w:rsidRPr="005A70E2">
        <w:rPr>
          <w:rFonts w:ascii="Times New Roman" w:hAnsi="Times New Roman" w:cs="Times New Roman"/>
          <w:sz w:val="24"/>
          <w:szCs w:val="24"/>
        </w:rPr>
        <w:t>.</w:t>
      </w:r>
    </w:p>
    <w:p w14:paraId="0C8364B0" w14:textId="6C76268F" w:rsidR="006C6337" w:rsidRPr="005A70E2" w:rsidRDefault="00355819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23121599"/>
      <w:bookmarkEnd w:id="0"/>
      <w:r w:rsidRPr="005A70E2">
        <w:rPr>
          <w:rFonts w:ascii="Times New Roman" w:hAnsi="Times New Roman" w:cs="Times New Roman"/>
          <w:sz w:val="24"/>
          <w:szCs w:val="24"/>
        </w:rPr>
        <w:t xml:space="preserve">Submit one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SQL file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the complete database implementation, including database creation, tables, data insertion, required queries, VIEW, and TRIGGER.</w:t>
      </w:r>
    </w:p>
    <w:p w14:paraId="24558381" w14:textId="723F1388" w:rsidR="00355819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GitHub</w:t>
      </w:r>
      <w:r w:rsidRPr="005A70E2">
        <w:rPr>
          <w:rFonts w:ascii="Times New Roman" w:hAnsi="Times New Roman" w:cs="Times New Roman"/>
          <w:sz w:val="24"/>
          <w:szCs w:val="24"/>
        </w:rPr>
        <w:t xml:space="preserve"> (or GitLab) repository containing the complete project with regular commits and meaningful commit messages.</w:t>
      </w:r>
    </w:p>
    <w:p w14:paraId="7679842B" w14:textId="2260C1CE" w:rsidR="00A2664C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progress report</w:t>
      </w:r>
      <w:r w:rsidRPr="005A70E2">
        <w:rPr>
          <w:rFonts w:ascii="Times New Roman" w:hAnsi="Times New Roman" w:cs="Times New Roman"/>
          <w:sz w:val="24"/>
          <w:szCs w:val="24"/>
        </w:rPr>
        <w:t xml:space="preserve"> describing the completed work, key decisions, challenges, future plan, and contribution of each group member.</w:t>
      </w:r>
    </w:p>
    <w:p w14:paraId="70D629BF" w14:textId="7650CC17" w:rsidR="00A22D1A" w:rsidRPr="005A70E2" w:rsidRDefault="00A22D1A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Include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links</w:t>
      </w:r>
      <w:r w:rsidRPr="005A70E2">
        <w:rPr>
          <w:rFonts w:ascii="Times New Roman" w:hAnsi="Times New Roman" w:cs="Times New Roman"/>
          <w:sz w:val="24"/>
          <w:szCs w:val="24"/>
        </w:rPr>
        <w:t xml:space="preserve"> to the live report document, GitHub/GitLab repository, and Google Colab notebook (if applicable) in the </w:t>
      </w:r>
      <w:r w:rsidRPr="005A70E2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5A70E2">
        <w:rPr>
          <w:rFonts w:ascii="Times New Roman" w:hAnsi="Times New Roman" w:cs="Times New Roman"/>
          <w:sz w:val="24"/>
          <w:szCs w:val="24"/>
        </w:rPr>
        <w:t xml:space="preserve"> section of the final report.</w:t>
      </w:r>
    </w:p>
    <w:bookmarkEnd w:id="1"/>
    <w:p w14:paraId="4D171E55" w14:textId="301235DC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You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are advised to make your work clear and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well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presented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; marks may be reduced for poor presentation. This includes filling 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in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>your information on the cover page.</w:t>
      </w:r>
    </w:p>
    <w:p w14:paraId="0AF3856A" w14:textId="2273A0E7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You MUST show all your work, and text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must not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be converted into an image unless specified otherwise by the question.</w:t>
      </w:r>
    </w:p>
    <w:p w14:paraId="3B51E184" w14:textId="77777777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EF4623" w:themeColor="accent1"/>
          <w:sz w:val="24"/>
          <w:szCs w:val="24"/>
        </w:rPr>
      </w:pPr>
      <w:r w:rsidRPr="005A70E2">
        <w:rPr>
          <w:rFonts w:ascii="Times New Roman" w:hAnsi="Times New Roman" w:cs="Times New Roman"/>
          <w:b/>
          <w:color w:val="EF4623" w:themeColor="accent1"/>
          <w:sz w:val="24"/>
          <w:szCs w:val="24"/>
        </w:rPr>
        <w:t>Late submission will result in ZERO marks being awarded</w:t>
      </w:r>
      <w:r w:rsidRPr="005A70E2">
        <w:rPr>
          <w:rFonts w:ascii="Times New Roman" w:hAnsi="Times New Roman" w:cs="Times New Roman"/>
          <w:color w:val="EF4623" w:themeColor="accent1"/>
          <w:sz w:val="24"/>
          <w:szCs w:val="24"/>
        </w:rPr>
        <w:t>.</w:t>
      </w:r>
    </w:p>
    <w:p w14:paraId="4F454CA9" w14:textId="1A0218C9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FF0000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The work should be your own</w:t>
      </w:r>
      <w:r w:rsidR="00C12609" w:rsidRPr="005A70E2">
        <w:rPr>
          <w:rFonts w:ascii="Times New Roman" w:hAnsi="Times New Roman" w:cs="Times New Roman"/>
          <w:color w:val="auto"/>
          <w:sz w:val="24"/>
          <w:szCs w:val="24"/>
        </w:rPr>
        <w:t>. Copying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from students or other resources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including </w:t>
      </w:r>
      <w:r w:rsidR="0090782B" w:rsidRPr="005A70E2">
        <w:rPr>
          <w:rFonts w:ascii="Times New Roman" w:hAnsi="Times New Roman" w:cs="Times New Roman"/>
          <w:b/>
          <w:color w:val="0070C0"/>
          <w:sz w:val="24"/>
          <w:szCs w:val="24"/>
        </w:rPr>
        <w:t>AI software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result in </w:t>
      </w:r>
      <w:r w:rsidRPr="005A70E2">
        <w:rPr>
          <w:rFonts w:ascii="Times New Roman" w:hAnsi="Times New Roman" w:cs="Times New Roman"/>
          <w:b/>
          <w:color w:val="0070C0"/>
          <w:sz w:val="24"/>
          <w:szCs w:val="24"/>
        </w:rPr>
        <w:t>ZERO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B51F202" w14:textId="029F57FA" w:rsidR="00496101" w:rsidRPr="00F55DC7" w:rsidRDefault="00C12609" w:rsidP="009B2233">
      <w:pPr>
        <w:pStyle w:val="Heading1"/>
        <w:rPr>
          <w:rFonts w:ascii="Times New Roman" w:hAnsi="Times New Roman" w:cs="Times New Roman"/>
          <w:color w:val="auto"/>
          <w:szCs w:val="40"/>
        </w:rPr>
      </w:pPr>
      <w:bookmarkStart w:id="2" w:name="_Hlk223122000"/>
      <w:r w:rsidRPr="00F55DC7">
        <w:rPr>
          <w:rFonts w:ascii="Times New Roman" w:hAnsi="Times New Roman" w:cs="Times New Roman"/>
          <w:color w:val="auto"/>
          <w:szCs w:val="40"/>
        </w:rPr>
        <w:lastRenderedPageBreak/>
        <w:t xml:space="preserve">Project </w:t>
      </w:r>
      <w:r w:rsidR="00E548AF" w:rsidRPr="00F55DC7">
        <w:rPr>
          <w:rFonts w:ascii="Times New Roman" w:hAnsi="Times New Roman" w:cs="Times New Roman"/>
          <w:color w:val="auto"/>
          <w:szCs w:val="40"/>
        </w:rPr>
        <w:t>Description</w:t>
      </w:r>
      <w:bookmarkEnd w:id="2"/>
    </w:p>
    <w:p w14:paraId="73C21304" w14:textId="358D865B" w:rsidR="003218B3" w:rsidRDefault="00F55DC7" w:rsidP="005A70E2">
      <w:pPr>
        <w:ind w:hanging="18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="00C36C1D" w:rsidRPr="0065553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2E8B6DDD" wp14:editId="360270C2">
                <wp:simplePos x="0" y="0"/>
                <wp:positionH relativeFrom="page">
                  <wp:posOffset>412750</wp:posOffset>
                </wp:positionH>
                <wp:positionV relativeFrom="margin">
                  <wp:posOffset>83820</wp:posOffset>
                </wp:positionV>
                <wp:extent cx="1217930" cy="2304415"/>
                <wp:effectExtent l="1270" t="1270" r="0" b="0"/>
                <wp:wrapSquare wrapText="largest"/>
                <wp:docPr id="1" name="Text Box 1" descr="Sideba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230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E5C25" w14:textId="77777777" w:rsidR="00C36C1D" w:rsidRDefault="00C36C1D" w:rsidP="00C36C1D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7D81DDA4" w14:textId="77777777" w:rsidR="00C36C1D" w:rsidRDefault="00C36C1D" w:rsidP="00C36C1D">
                            <w:pPr>
                              <w:rPr>
                                <w:i/>
                                <w:iCs/>
                                <w:color w:val="FF0000"/>
                              </w:rPr>
                            </w:pPr>
                          </w:p>
                          <w:p w14:paraId="56A74268" w14:textId="3120C8D8" w:rsidR="00C36C1D" w:rsidRPr="006F45E6" w:rsidRDefault="006F0336" w:rsidP="00A44BB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 w:line="36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bookmarkStart w:id="3" w:name="_Hlk83660964"/>
                            <w:r w:rsidRPr="006F45E6">
                              <w:rPr>
                                <w:rFonts w:asciiTheme="minorHAnsi" w:eastAsiaTheme="minorHAnsi" w:hAnsiTheme="minorHAnsi" w:cstheme="minorBidi"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CLO1, CLO2, CLO3, CLO4, CLO5</w:t>
                            </w:r>
                          </w:p>
                          <w:p w14:paraId="69AB7C5A" w14:textId="77777777" w:rsidR="00C36C1D" w:rsidRPr="006F45E6" w:rsidRDefault="00C36C1D" w:rsidP="00C36C1D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72CE6A19" w14:textId="77777777" w:rsidR="00C36C1D" w:rsidRPr="006F45E6" w:rsidRDefault="00C36C1D" w:rsidP="00C36C1D">
                            <w:pPr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bookmarkEnd w:id="3"/>
                          <w:p w14:paraId="73C94660" w14:textId="77777777" w:rsidR="00C36C1D" w:rsidRPr="006F45E6" w:rsidRDefault="00C36C1D" w:rsidP="00C36C1D"/>
                          <w:p w14:paraId="0B9DD67A" w14:textId="77777777" w:rsidR="00C36C1D" w:rsidRPr="006F45E6" w:rsidRDefault="00C36C1D" w:rsidP="00C36C1D"/>
                          <w:p w14:paraId="4139B4B4" w14:textId="77777777" w:rsidR="00C36C1D" w:rsidRPr="006F45E6" w:rsidRDefault="00C36C1D" w:rsidP="00C36C1D"/>
                          <w:p w14:paraId="5DD62193" w14:textId="77777777" w:rsidR="00C36C1D" w:rsidRPr="006F45E6" w:rsidRDefault="00C36C1D" w:rsidP="00C36C1D"/>
                          <w:p w14:paraId="7AD2E97A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E6FF530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45720" tIns="0" rIns="4572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8B6DDD" id="Text Box 1" o:spid="_x0000_s1032" type="#_x0000_t202" alt="Sidebar" style="position:absolute;left:0;text-align:left;margin-left:32.5pt;margin-top:6.6pt;width:95.9pt;height:181.45pt;z-index:25168179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" filled="f" stroked="f" strokeweight=".5pt">
                <v:textbox inset="3.6pt,0,3.6pt,0">
                  <w:txbxContent>
                    <w:p w14:paraId="50DE5C25" w14:textId="77777777" w:rsidR="00C36C1D" w:rsidRDefault="00C36C1D" w:rsidP="00C36C1D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7D81DDA4" w14:textId="77777777" w:rsidR="00C36C1D" w:rsidRDefault="00C36C1D" w:rsidP="00C36C1D">
                      <w:pPr>
                        <w:rPr>
                          <w:i/>
                          <w:iCs/>
                          <w:color w:val="FF0000"/>
                        </w:rPr>
                      </w:pPr>
                    </w:p>
                    <w:p w14:paraId="56A74268" w14:textId="3120C8D8" w:rsidR="00C36C1D" w:rsidRPr="006F45E6" w:rsidRDefault="006F0336" w:rsidP="00A44BBB">
                      <w:pPr>
                        <w:pStyle w:val="NormalWeb"/>
                        <w:shd w:val="clear" w:color="auto" w:fill="FFFFFF"/>
                        <w:spacing w:before="0" w:beforeAutospacing="0" w:after="0" w:afterAutospacing="0" w:line="360" w:lineRule="auto"/>
                        <w:jc w:val="both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bookmarkStart w:id="4" w:name="_Hlk83660964"/>
                      <w:r w:rsidRPr="006F45E6">
                        <w:rPr>
                          <w:rFonts w:asciiTheme="minorHAnsi" w:eastAsiaTheme="minorHAnsi" w:hAnsiTheme="minorHAnsi" w:cstheme="minorBidi"/>
                          <w:i/>
                          <w:iCs/>
                          <w:color w:val="FF0000"/>
                          <w:sz w:val="20"/>
                          <w:szCs w:val="20"/>
                          <w:lang w:eastAsia="ja-JP"/>
                        </w:rPr>
                        <w:t>CLO1, CLO2, CLO3, CLO4, CLO5</w:t>
                      </w:r>
                    </w:p>
                    <w:p w14:paraId="69AB7C5A" w14:textId="77777777" w:rsidR="00C36C1D" w:rsidRPr="006F45E6" w:rsidRDefault="00C36C1D" w:rsidP="00C36C1D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72CE6A19" w14:textId="77777777" w:rsidR="00C36C1D" w:rsidRPr="006F45E6" w:rsidRDefault="00C36C1D" w:rsidP="00C36C1D">
                      <w:pPr>
                        <w:rPr>
                          <w:color w:val="auto"/>
                          <w:sz w:val="24"/>
                          <w:szCs w:val="24"/>
                        </w:rPr>
                      </w:pPr>
                    </w:p>
                    <w:bookmarkEnd w:id="4"/>
                    <w:p w14:paraId="73C94660" w14:textId="77777777" w:rsidR="00C36C1D" w:rsidRPr="006F45E6" w:rsidRDefault="00C36C1D" w:rsidP="00C36C1D"/>
                    <w:p w14:paraId="0B9DD67A" w14:textId="77777777" w:rsidR="00C36C1D" w:rsidRPr="006F45E6" w:rsidRDefault="00C36C1D" w:rsidP="00C36C1D"/>
                    <w:p w14:paraId="4139B4B4" w14:textId="77777777" w:rsidR="00C36C1D" w:rsidRPr="006F45E6" w:rsidRDefault="00C36C1D" w:rsidP="00C36C1D"/>
                    <w:p w14:paraId="5DD62193" w14:textId="77777777" w:rsidR="00C36C1D" w:rsidRPr="006F45E6" w:rsidRDefault="00C36C1D" w:rsidP="00C36C1D"/>
                    <w:p w14:paraId="7AD2E97A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E6FF530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F2E1E" w:rsidRPr="0065553F">
        <w:rPr>
          <w:rFonts w:ascii="Times New Roman" w:hAnsi="Times New Roman" w:cs="Times New Roman"/>
          <w:b/>
          <w:bCs/>
          <w:sz w:val="40"/>
          <w:szCs w:val="40"/>
        </w:rPr>
        <w:t>Design and Implementation of a Smart Clinic Database System</w:t>
      </w:r>
    </w:p>
    <w:p w14:paraId="3AAF5F4E" w14:textId="77777777" w:rsidR="006F45E6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t>A private clinic currently manages its patient information manually, making it difficult to organize appointments, treatments, and payments. The clinic has decided to develop a database system to improve data organization and retrieval.</w:t>
      </w:r>
    </w:p>
    <w:p w14:paraId="595BAB91" w14:textId="437355CD" w:rsidR="00653ABD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br/>
        <w:t>Your team is required to design, implement, and test a complete relational database using the concepts learned throughout this course. The project should demonstrate your understanding of database design, ER/EER modeling, relational mapping, SQL implementation, and advanced SQL queries. The project must be completed using MySQL.</w:t>
      </w:r>
    </w:p>
    <w:p w14:paraId="333607BB" w14:textId="396B907E" w:rsidR="00A43344" w:rsidRDefault="004869E5" w:rsidP="004869E5">
      <w:pPr>
        <w:pStyle w:val="ListBullet"/>
        <w:numPr>
          <w:ilvl w:val="0"/>
          <w:numId w:val="0"/>
        </w:numPr>
        <w:ind w:left="576" w:hanging="288"/>
      </w:pPr>
      <w:r>
        <w:t>Task</w:t>
      </w:r>
    </w:p>
    <w:p w14:paraId="28796C35" w14:textId="77777777" w:rsidR="00A43344" w:rsidRPr="00F313D8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14:paraId="6F1560E5" w14:textId="77777777" w:rsidR="001F7EA8" w:rsidRDefault="001F7EA8" w:rsidP="001F7EA8">
      <w:pPr>
        <w:pStyle w:val="Heading1"/>
      </w:pPr>
      <w:r>
        <w:lastRenderedPageBreak/>
        <w:t>Task 2 – Database Implementation (6 Marks)</w:t>
      </w:r>
    </w:p>
    <w:p w14:paraId="2233130D" w14:textId="77777777" w:rsidR="001F7EA8" w:rsidRPr="005A70E2" w:rsidRDefault="001F7EA8" w:rsidP="001F7EA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Complete the following tasks using MySQL. Include screenshots of both your SQL code and the corresponding output (results) for each task:</w:t>
      </w:r>
    </w:p>
    <w:p w14:paraId="1C6E95E4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the database and all required tables.</w:t>
      </w:r>
    </w:p>
    <w:p w14:paraId="59792032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Use appropriate data types and constraints (PRIMARY KEY, FOREIGN KEY, NOT NULL, UNIQUE, etc.).</w:t>
      </w:r>
    </w:p>
    <w:p w14:paraId="16D50C3D" w14:textId="77777777" w:rsidR="001F7EA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Insert at least 5 records into each main table.</w:t>
      </w:r>
    </w:p>
    <w:p w14:paraId="2B26053D" w14:textId="77777777" w:rsidR="00A43344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3969A2E9" w14:textId="3DF4DFDE" w:rsidR="00A43344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Answer:</w:t>
      </w:r>
    </w:p>
    <w:p w14:paraId="2EBF74BD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344">
        <w:rPr>
          <w:rFonts w:ascii="Times New Roman" w:hAnsi="Times New Roman" w:cs="Times New Roman"/>
          <w:b/>
          <w:bCs/>
          <w:sz w:val="24"/>
          <w:szCs w:val="24"/>
        </w:rPr>
        <w:t>Task 2 – Database Implementation</w:t>
      </w:r>
    </w:p>
    <w:p w14:paraId="2B6594C6" w14:textId="77BFA4F9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344">
        <w:rPr>
          <w:rFonts w:ascii="Times New Roman" w:hAnsi="Times New Roman" w:cs="Times New Roman"/>
          <w:b/>
          <w:bCs/>
          <w:sz w:val="24"/>
          <w:szCs w:val="24"/>
        </w:rPr>
        <w:t>Step 1: Create Database</w:t>
      </w:r>
    </w:p>
    <w:p w14:paraId="7309325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DATABASE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clinicdb;</w:t>
      </w:r>
    </w:p>
    <w:p w14:paraId="42DC3BB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USE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clinicdb;</w:t>
      </w:r>
    </w:p>
    <w:p w14:paraId="15EBEA1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167F816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494A74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Patient</w:t>
      </w:r>
    </w:p>
    <w:p w14:paraId="45E264F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1947986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Patient(</w:t>
      </w:r>
    </w:p>
    <w:p w14:paraId="6AAF080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PatientID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57D4C9F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FirstName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NOT NULL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1955E50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LastName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NOT NULL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0F3EEEA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Gender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7C56DC6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DOB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2B5243C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    Phone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UNIQUE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0DFF9DA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Address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14:paraId="224F365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53E5071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144EDD5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08F465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Doctor</w:t>
      </w:r>
    </w:p>
    <w:p w14:paraId="0389BC9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5613B50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Doctor(</w:t>
      </w:r>
    </w:p>
    <w:p w14:paraId="4D15C4A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DoctorID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57255FE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FirstName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NOT NULL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4FDE089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LastName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NOT NULL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13FBC47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Specialty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CAC297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Phone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3BFDB8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Salary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DECIMAL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14:paraId="62568CD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2D65B4B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31D2116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62F2056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Appointment</w:t>
      </w:r>
    </w:p>
    <w:p w14:paraId="79C6966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5285315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Appointment(</w:t>
      </w:r>
    </w:p>
    <w:p w14:paraId="5AC3499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AppointmentID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10EB4EB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    PatientID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NOT NULL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2E38B8E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DoctorID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NOT NULL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511A1C4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AppointmentDate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71BBCFF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AppointmentTime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TIME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4D273B4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Status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751B1F3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2C8A435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(PatientID)</w:t>
      </w:r>
    </w:p>
    <w:p w14:paraId="4F458AD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Patient(PatientID),</w:t>
      </w:r>
    </w:p>
    <w:p w14:paraId="39EB283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D730AA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(DoctorID)</w:t>
      </w:r>
    </w:p>
    <w:p w14:paraId="116D148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Doctor(DoctorID)</w:t>
      </w:r>
    </w:p>
    <w:p w14:paraId="20B9EAD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17732BD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3865F35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A34D30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Treatment</w:t>
      </w:r>
    </w:p>
    <w:p w14:paraId="178FA00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7BFA53F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Treatment(</w:t>
      </w:r>
    </w:p>
    <w:p w14:paraId="4D74833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TreatmentID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09DA0C3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AppointmentID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UNIQUE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0D13D89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Diagnosis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4D69430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TreatmentDetails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TEXT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5A3CDDB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6C11EF6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(AppointmentID)</w:t>
      </w:r>
    </w:p>
    <w:p w14:paraId="071AE27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Appointment(AppointmentID)</w:t>
      </w:r>
    </w:p>
    <w:p w14:paraId="2D6DEB9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6CF3877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5A2013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431521A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Medicine</w:t>
      </w:r>
    </w:p>
    <w:p w14:paraId="1CB8BD8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764B2D1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Medicine(</w:t>
      </w:r>
    </w:p>
    <w:p w14:paraId="3D0ED2A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MedicineID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7CB358B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MedicineName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075EF90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Price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DECIMAL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8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6183B93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Quantity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</w:p>
    <w:p w14:paraId="1566282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0B1E8B6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2DD79DB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43CACD3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Prescription</w:t>
      </w:r>
    </w:p>
    <w:p w14:paraId="562EF53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6281469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Prescription(</w:t>
      </w:r>
    </w:p>
    <w:p w14:paraId="147D2CD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PrescriptionID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212E6A8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TreatmentID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0CBAAEB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    MedicineID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70CE6AB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Dosage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9E1CBF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Duration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2659E35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61739E6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(TreatmentID)</w:t>
      </w:r>
    </w:p>
    <w:p w14:paraId="2B90C3C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Treatment(TreatmentID),</w:t>
      </w:r>
    </w:p>
    <w:p w14:paraId="6BB3E53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6F6D37B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(MedicineID)</w:t>
      </w:r>
    </w:p>
    <w:p w14:paraId="4C000F8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Medicine(MedicineID)</w:t>
      </w:r>
    </w:p>
    <w:p w14:paraId="396054A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3F9B933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4E6C2A1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2698285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Payment</w:t>
      </w:r>
    </w:p>
    <w:p w14:paraId="364FBBD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2BE4F53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Payment(</w:t>
      </w:r>
    </w:p>
    <w:p w14:paraId="09A083A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PaymentID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6DE8098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AppointmentID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UNIQUE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79C2EBD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Amount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DECIMAL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45DE88E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PaymentDate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05379C4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PaymentMethod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417321C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8E32B1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(AppointmentID)</w:t>
      </w:r>
    </w:p>
    <w:p w14:paraId="3DF9688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Appointment(AppointmentID)</w:t>
      </w:r>
    </w:p>
    <w:p w14:paraId="242CB67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6261243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43B706C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5F8CE8D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Employee</w:t>
      </w:r>
    </w:p>
    <w:p w14:paraId="3BCDA8C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5BD0628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Employee(</w:t>
      </w:r>
    </w:p>
    <w:p w14:paraId="6460FAD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EmployeeID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AUTO_INCREMENT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7784A2A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Name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660237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Phone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14:paraId="213CE3B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37F7F33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3E3B414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0243292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Receptionist</w:t>
      </w:r>
    </w:p>
    <w:p w14:paraId="658E0B5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1555EA7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Receptionist(</w:t>
      </w:r>
    </w:p>
    <w:p w14:paraId="1C10AA4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EmployeeID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46603CF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Shift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751039F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A8C3E8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(EmployeeID)</w:t>
      </w:r>
    </w:p>
    <w:p w14:paraId="41468DE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Employee(EmployeeID)</w:t>
      </w:r>
    </w:p>
    <w:p w14:paraId="4ABE320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7D930ED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DAD1A1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44CE78A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Nurse</w:t>
      </w:r>
    </w:p>
    <w:p w14:paraId="3FF7CDD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20A0F19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CREATE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TABLE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Nurse(</w:t>
      </w:r>
    </w:p>
    <w:p w14:paraId="5961466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EmployeeID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INT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PRIMARY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14:paraId="03D6FD1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Department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VARCHAR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69B8381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B4DABC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FOREIGN KEY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(EmployeeID)</w:t>
      </w:r>
    </w:p>
    <w:p w14:paraId="4DC45CD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REFERENCES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Employee(EmployeeID)</w:t>
      </w:r>
    </w:p>
    <w:p w14:paraId="012B8D7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7EDFA9E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65861DA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652C2BC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Patient</w:t>
      </w:r>
    </w:p>
    <w:p w14:paraId="6A97DC7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5EF1880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Patient</w:t>
      </w:r>
    </w:p>
    <w:p w14:paraId="72FCB40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(FirstName,LastName,Gender,DOB,Phone,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Address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14:paraId="639487C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5429BF8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'Ahmed'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'Ali'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'Male'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'1999-04-10'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'0501111111'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'Riyadh'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60A5568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'Sara'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'Mohammed'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'Female'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'2000-06-18'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'0502222222'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'Jeddah'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41F5C45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'Omar'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'Salem'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'Male'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'1995-01-20'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'0503333333'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'Dammam'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0C7975F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'Nora'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'Khalid'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'Female'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'1998-12-02'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'0504444444'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'Makkah'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2AAFB8C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'Fahad'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'Saad'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'Male'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'2001-09-30'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'0505555555'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'Riyadh'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3250BD0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E6F9BD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7ABB589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Doctor</w:t>
      </w:r>
    </w:p>
    <w:p w14:paraId="00422A2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0558659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Doctor</w:t>
      </w:r>
    </w:p>
    <w:p w14:paraId="2B3E7E5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(FirstName,LastName,Specialty,Phone,Salary)</w:t>
      </w:r>
    </w:p>
    <w:p w14:paraId="1781BD1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673EE03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'Ali'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'Hassan'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'Cardiology'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'0551111111'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20000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722CBEE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'Mona'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'Ahmed'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'Dentist'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'0552222222'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18000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9A3FA4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'Yousef'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'Saleh'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'Dermatology'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'0553333333'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22000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62C4901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'Lina'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'Omar'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'Pediatrics'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'0554444444'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21000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29D9961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'Hassan'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'Ibrahim'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'Orthopedic'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'0555555555'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23000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1B5F6C8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36D3937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6DCE2CC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Appointment</w:t>
      </w:r>
    </w:p>
    <w:p w14:paraId="1999A11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5C6E46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Appointment</w:t>
      </w:r>
    </w:p>
    <w:p w14:paraId="2A35EBF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(PatientID,DoctorID,AppointmentDate,AppointmentTime,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Status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14:paraId="71AAF9D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473F780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'2026-08-01'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'09:00:00'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'Completed'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68ECBD5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'2026-08-02'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'10:00:00'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'Completed'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5D27DAA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'2026-08-03'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'11:00:00'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'Pending'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5CFB95F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'2026-08-04'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'13:00:00'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'Completed'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AB56DD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'2026-08-05'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'14:00:00'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'Scheduled'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5D4398A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544772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2E9B819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Treatment</w:t>
      </w:r>
    </w:p>
    <w:p w14:paraId="1EC630D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44CF63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Treatment</w:t>
      </w:r>
    </w:p>
    <w:p w14:paraId="078F29E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(AppointmentID,Diagnosis,TreatmentDetails)</w:t>
      </w:r>
    </w:p>
    <w:p w14:paraId="1A46343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124D100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'Flu'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'Rest and medication'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16C6FF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'Tooth Pain'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'Dental filling'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280F98D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'Skin Allergy'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'Cream prescribed'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7967489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'Fever'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'Medication and rest'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0A58DCE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'Knee Pain'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'Physical therapy'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0E1FD3D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60F19A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C58E6A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lastRenderedPageBreak/>
        <w:t>-- INSERT Medicine</w:t>
      </w:r>
    </w:p>
    <w:p w14:paraId="39946DC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0E453DF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Medicine</w:t>
      </w:r>
    </w:p>
    <w:p w14:paraId="11672D8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(MedicineName,Price,Quantity)</w:t>
      </w:r>
    </w:p>
    <w:p w14:paraId="3E4A9D7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4F8796A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'Paracetamol'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1FAB55E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'Ibuprofen'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120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0B0AE1C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'Amoxicillin'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80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B84298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'Vitamin C'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58399CD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'Allergy Cream'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3542056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40D5DD1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6790912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Prescription</w:t>
      </w:r>
    </w:p>
    <w:p w14:paraId="301E5DE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1805A96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Prescription</w:t>
      </w:r>
    </w:p>
    <w:p w14:paraId="2C41CF7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(TreatmentID,MedicineID,Dosage,Duration)</w:t>
      </w:r>
    </w:p>
    <w:p w14:paraId="73C1787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6036BAA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 tablets/day'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'5 Days'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2EA381A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 tablet/day'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'7 Days'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51B15CC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'Apply twice daily'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'10 Days'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1C40FCD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'1 tablet/day'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'5 Days'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0431511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'3 capsules/day'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'7 Days'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7301095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9D13A76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ABC762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Payment</w:t>
      </w:r>
    </w:p>
    <w:p w14:paraId="6B0D228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71F2CB5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Payment</w:t>
      </w:r>
    </w:p>
    <w:p w14:paraId="0A6FC64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(AppointmentID,Amount,PaymentDate,PaymentMethod)</w:t>
      </w:r>
    </w:p>
    <w:p w14:paraId="7D15C357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46F3D9F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'2026-08-01'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'Cash'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13FEA2A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'2026-08-02'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'Card'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2AB23E5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250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'2026-08-03'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'Cash'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130ED53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'2026-08-04'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'Card'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B15921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500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'2026-08-05'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'Online'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4593502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3F76DE6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4E3F076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Employee</w:t>
      </w:r>
    </w:p>
    <w:p w14:paraId="630B1F0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CB1527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Employee</w:t>
      </w:r>
    </w:p>
    <w:p w14:paraId="79B6592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Name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,Phone)</w:t>
      </w:r>
    </w:p>
    <w:p w14:paraId="63881665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76D0150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'Mohammed Ali'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'0561111111'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27C4974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'Sara Hassan'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'0562222222'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3BED16F3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'Ahmed Salem'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'0563333333'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1196480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'Lina Omar'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'0564444444'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4D56605A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'Nora Khalid'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'0565555555'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05BB49CB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D0AB63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1EFCD158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Receptionist</w:t>
      </w:r>
    </w:p>
    <w:p w14:paraId="63F7D88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363AE91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Receptionist</w:t>
      </w:r>
    </w:p>
    <w:p w14:paraId="0D0E0C9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(EmployeeID,Shift)</w:t>
      </w:r>
    </w:p>
    <w:p w14:paraId="6F0533B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359E359F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1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'Morning'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117BE084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2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'Evening'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5860F3E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1A7AD259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74E44E7C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INSERT Nurse</w:t>
      </w:r>
    </w:p>
    <w:p w14:paraId="75A3E70D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-- =========================</w:t>
      </w:r>
    </w:p>
    <w:p w14:paraId="2BE3CF3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INSERT INTO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Nurse</w:t>
      </w:r>
    </w:p>
    <w:p w14:paraId="5D92383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(EmployeeID,Department)</w:t>
      </w:r>
    </w:p>
    <w:p w14:paraId="4D829242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VALUES</w:t>
      </w:r>
    </w:p>
    <w:p w14:paraId="2531BB61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3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'Emergency'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7FEE4410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4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'Pediatrics'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),</w:t>
      </w:r>
    </w:p>
    <w:p w14:paraId="72B6131E" w14:textId="77777777" w:rsidR="00A43344" w:rsidRPr="00A43344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A43344">
        <w:rPr>
          <w:rFonts w:ascii="Times New Roman" w:eastAsia="Times New Roman" w:hAnsi="Times New Roman" w:cs="Times New Roman"/>
          <w:color w:val="098658"/>
          <w:sz w:val="24"/>
          <w:szCs w:val="24"/>
          <w:lang w:eastAsia="en-GB"/>
        </w:rPr>
        <w:t>5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Pr="00A43344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'Cardiology'</w:t>
      </w:r>
      <w:r w:rsidRPr="00A4334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4E08691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33B4C005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D0B7E" wp14:editId="277FBD4C">
            <wp:extent cx="5013752" cy="2714625"/>
            <wp:effectExtent l="0" t="0" r="0" b="0"/>
            <wp:docPr id="298646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69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5169" cy="27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54C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987593" wp14:editId="7E5BD5E7">
            <wp:extent cx="4933950" cy="2476268"/>
            <wp:effectExtent l="0" t="0" r="0" b="635"/>
            <wp:docPr id="202206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670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6977" cy="247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7C1C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8E4601" wp14:editId="433B01EF">
            <wp:extent cx="5153025" cy="2539974"/>
            <wp:effectExtent l="0" t="0" r="0" b="0"/>
            <wp:docPr id="1514447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76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990" cy="25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16E4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31556" wp14:editId="5E9029C1">
            <wp:extent cx="5181600" cy="2422022"/>
            <wp:effectExtent l="0" t="0" r="0" b="0"/>
            <wp:docPr id="25830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21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6159" cy="24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DEB4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56EC9E" wp14:editId="3941D263">
            <wp:extent cx="4923371" cy="2390775"/>
            <wp:effectExtent l="0" t="0" r="0" b="0"/>
            <wp:docPr id="1854043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33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109" cy="239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69DF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A0E42B" wp14:editId="5F949905">
            <wp:extent cx="5095875" cy="2488092"/>
            <wp:effectExtent l="0" t="0" r="0" b="7620"/>
            <wp:docPr id="1073092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27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8835" cy="24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6F9F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B63162" wp14:editId="5CBA3ADC">
            <wp:extent cx="4925308" cy="2343150"/>
            <wp:effectExtent l="0" t="0" r="8890" b="0"/>
            <wp:docPr id="159746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973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8667" cy="234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F7E8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48336" wp14:editId="1A92D6BD">
            <wp:extent cx="5274143" cy="2438400"/>
            <wp:effectExtent l="0" t="0" r="3175" b="0"/>
            <wp:docPr id="1164458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82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766" cy="24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749E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823E8F" wp14:editId="45B29B40">
            <wp:extent cx="4772025" cy="2285031"/>
            <wp:effectExtent l="0" t="0" r="0" b="1270"/>
            <wp:docPr id="170169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799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4889" cy="228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BC7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551390" wp14:editId="5F4AC9E7">
            <wp:extent cx="4867275" cy="2036749"/>
            <wp:effectExtent l="0" t="0" r="0" b="1905"/>
            <wp:docPr id="1842582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821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2232" cy="203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372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786B3" wp14:editId="65474DEF">
            <wp:extent cx="5046015" cy="2019300"/>
            <wp:effectExtent l="0" t="0" r="2540" b="0"/>
            <wp:docPr id="1640192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9212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3884" cy="202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F57" w14:textId="77777777" w:rsidR="00A43344" w:rsidRPr="006259D8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5A22D199" w14:textId="7777777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</w:p>
    <w:p w14:paraId="6BA8B9A7" w14:textId="77777777" w:rsidR="00B22A91" w:rsidRDefault="00B22A91" w:rsidP="00B22A91">
      <w:pPr>
        <w:pStyle w:val="Heading1"/>
      </w:pPr>
      <w:r>
        <w:lastRenderedPageBreak/>
        <w:t>Deliverables</w:t>
      </w:r>
    </w:p>
    <w:p w14:paraId="42E72A30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Report (PDF)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System description, ER/EER diagram, relational schema, SQL code, screenshots, and reflection. </w:t>
      </w:r>
    </w:p>
    <w:p w14:paraId="394A4A48" w14:textId="57081BB4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SQL Script (.sql)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Complete SQL implementation of the project. </w:t>
      </w:r>
    </w:p>
    <w:p w14:paraId="721073A3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GitHub Repository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Repository link with the complete project and commit history. </w:t>
      </w:r>
    </w:p>
    <w:p w14:paraId="7C3118FD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Mid-Project Progress Report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Summary of progress, challenges, decisions, and team contributions. </w:t>
      </w:r>
    </w:p>
    <w:p w14:paraId="0298ADF5" w14:textId="1A8D4280" w:rsid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B22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0441C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Live report document (with edit history): [link]</w:t>
      </w:r>
    </w:p>
    <w:p w14:paraId="3101F1FD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GitHub/GitLab repository (with commit history): [link]</w:t>
      </w:r>
    </w:p>
    <w:p w14:paraId="32AD4EA7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Google Colab notebook (if applicable): [link]</w:t>
      </w:r>
    </w:p>
    <w:p w14:paraId="4795C596" w14:textId="77777777" w:rsidR="00EC2668" w:rsidRPr="00B22A91" w:rsidRDefault="00EC2668" w:rsidP="00EC2668">
      <w:pPr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EEF9D8" w14:textId="77777777" w:rsidR="00E022E6" w:rsidRPr="00FA7F6E" w:rsidRDefault="00E022E6" w:rsidP="00653ABD">
      <w:pPr>
        <w:rPr>
          <w:rFonts w:ascii="Times New Roman" w:hAnsi="Times New Roman" w:cs="Times New Roman"/>
          <w:sz w:val="24"/>
          <w:szCs w:val="24"/>
        </w:rPr>
      </w:pPr>
    </w:p>
    <w:p w14:paraId="1F562539" w14:textId="77777777" w:rsidR="00653ABD" w:rsidRPr="00653ABD" w:rsidRDefault="00653ABD" w:rsidP="00653ABD">
      <w:pPr>
        <w:rPr>
          <w:rFonts w:ascii="Times New Roman" w:hAnsi="Times New Roman" w:cs="Times New Roman"/>
          <w:sz w:val="40"/>
          <w:szCs w:val="40"/>
        </w:rPr>
      </w:pPr>
    </w:p>
    <w:sectPr w:rsidR="00653ABD" w:rsidRPr="00653ABD" w:rsidSect="00AF03ED">
      <w:headerReference w:type="default" r:id="rId26"/>
      <w:pgSz w:w="12240" w:h="15840" w:code="1"/>
      <w:pgMar w:top="1080" w:right="720" w:bottom="180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D23FC" w14:textId="77777777" w:rsidR="00FD6750" w:rsidRDefault="00FD6750">
      <w:pPr>
        <w:spacing w:after="0" w:line="240" w:lineRule="auto"/>
      </w:pPr>
      <w:r>
        <w:separator/>
      </w:r>
    </w:p>
    <w:p w14:paraId="0D5A5AAF" w14:textId="77777777" w:rsidR="00FD6750" w:rsidRDefault="00FD6750"/>
    <w:p w14:paraId="5E55A0C6" w14:textId="77777777" w:rsidR="00FD6750" w:rsidRDefault="00FD6750"/>
  </w:endnote>
  <w:endnote w:type="continuationSeparator" w:id="0">
    <w:p w14:paraId="71818A90" w14:textId="77777777" w:rsidR="00FD6750" w:rsidRDefault="00FD6750">
      <w:pPr>
        <w:spacing w:after="0" w:line="240" w:lineRule="auto"/>
      </w:pPr>
      <w:r>
        <w:continuationSeparator/>
      </w:r>
    </w:p>
    <w:p w14:paraId="11ADB385" w14:textId="77777777" w:rsidR="00FD6750" w:rsidRDefault="00FD6750"/>
    <w:p w14:paraId="4FCCBCDF" w14:textId="77777777" w:rsidR="00FD6750" w:rsidRDefault="00FD67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803B0" w14:textId="7909AC00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18655A" wp14:editId="683FFF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349517934" name="Text Box 9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42DA58E" w14:textId="26352250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318655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Restricted - مقيد " style="position:absolute;left:0;text-align:left;margin-left:0;margin-top:0;width:84.4pt;height:32.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" filled="f" stroked="f">
              <v:textbox style="mso-fit-shape-to-text:t" inset="20pt,0,0,15pt">
                <w:txbxContent>
                  <w:p w14:paraId="442DA58E" w14:textId="26352250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3F840" w14:textId="44D94A18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EFC589A" wp14:editId="482D3BDC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992261074" name="Text Box 10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208557" w14:textId="59A84E5E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EFC589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alt="Restricted - مقيد " style="position:absolute;left:0;text-align:left;margin-left:0;margin-top:0;width:84.4pt;height:32.1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" filled="f" stroked="f">
              <v:textbox style="mso-fit-shape-to-text:t" inset="20pt,0,0,15pt">
                <w:txbxContent>
                  <w:p w14:paraId="6B208557" w14:textId="59A84E5E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DCB09" w14:textId="729C1F55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6AF9A3" wp14:editId="7FA94E61">
              <wp:simplePos x="1966913" y="945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786098250" name="Text Box 8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471C76" w14:textId="5D1BC94F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A6AF9A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alt="Restricted - مقيد " style="position:absolute;left:0;text-align:left;margin-left:0;margin-top:0;width:84.4pt;height:32.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" filled="f" stroked="f">
              <v:textbox style="mso-fit-shape-to-text:t" inset="20pt,0,0,15pt">
                <w:txbxContent>
                  <w:p w14:paraId="62471C76" w14:textId="5D1BC94F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2E928" w14:textId="77777777" w:rsidR="00FD6750" w:rsidRDefault="00FD6750">
      <w:pPr>
        <w:spacing w:after="0" w:line="240" w:lineRule="auto"/>
      </w:pPr>
      <w:r>
        <w:separator/>
      </w:r>
    </w:p>
    <w:p w14:paraId="4CF76804" w14:textId="77777777" w:rsidR="00FD6750" w:rsidRDefault="00FD6750"/>
    <w:p w14:paraId="4A5E3C0B" w14:textId="77777777" w:rsidR="00FD6750" w:rsidRDefault="00FD6750"/>
  </w:footnote>
  <w:footnote w:type="continuationSeparator" w:id="0">
    <w:p w14:paraId="4E4C9CAB" w14:textId="77777777" w:rsidR="00FD6750" w:rsidRDefault="00FD6750">
      <w:pPr>
        <w:spacing w:after="0" w:line="240" w:lineRule="auto"/>
      </w:pPr>
      <w:r>
        <w:continuationSeparator/>
      </w:r>
    </w:p>
    <w:p w14:paraId="6C231E17" w14:textId="77777777" w:rsidR="00FD6750" w:rsidRDefault="00FD6750"/>
    <w:p w14:paraId="1A464D9F" w14:textId="77777777" w:rsidR="00FD6750" w:rsidRDefault="00FD67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Header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Header"/>
          </w:pPr>
        </w:p>
      </w:tc>
    </w:tr>
  </w:tbl>
  <w:p w14:paraId="545C9042" w14:textId="77777777" w:rsidR="00496101" w:rsidRDefault="00496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779230795" name="Picture 779230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4400D3D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396CBF3B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3146CB">
            <w:t>01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4AD77AD0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4869E5">
            <w:rPr>
              <w:noProof/>
            </w:rPr>
            <w:instrText>Task 2 – Database Implementation (6 Marks)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4869E5">
            <w:rPr>
              <w:noProof/>
            </w:rPr>
            <w:instrText>Task 2 – Database Implementation (6 Marks)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4869E5">
            <w:rPr>
              <w:noProof/>
            </w:rPr>
            <w:t xml:space="preserve">Task 2 – Database Implementation (6 Marks)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22D2648"/>
    <w:multiLevelType w:val="multilevel"/>
    <w:tmpl w:val="A13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D440B"/>
    <w:multiLevelType w:val="hybridMultilevel"/>
    <w:tmpl w:val="2AEAA558"/>
    <w:lvl w:ilvl="0" w:tplc="2520A1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7D23AA5"/>
    <w:multiLevelType w:val="multilevel"/>
    <w:tmpl w:val="2828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F278E"/>
    <w:multiLevelType w:val="hybridMultilevel"/>
    <w:tmpl w:val="F0FA55C0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A41BEA"/>
    <w:multiLevelType w:val="hybridMultilevel"/>
    <w:tmpl w:val="EBE093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7511F"/>
    <w:multiLevelType w:val="hybridMultilevel"/>
    <w:tmpl w:val="644E78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1775D4"/>
    <w:multiLevelType w:val="multilevel"/>
    <w:tmpl w:val="1E0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4C51"/>
    <w:multiLevelType w:val="hybridMultilevel"/>
    <w:tmpl w:val="1360C652"/>
    <w:lvl w:ilvl="0" w:tplc="0409000F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9" w15:restartNumberingAfterBreak="0">
    <w:nsid w:val="1D62728D"/>
    <w:multiLevelType w:val="multilevel"/>
    <w:tmpl w:val="BC6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574C1"/>
    <w:multiLevelType w:val="multilevel"/>
    <w:tmpl w:val="DD2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6DF9"/>
    <w:multiLevelType w:val="hybridMultilevel"/>
    <w:tmpl w:val="864E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C0216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10957"/>
    <w:multiLevelType w:val="hybridMultilevel"/>
    <w:tmpl w:val="433CB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44A04"/>
    <w:multiLevelType w:val="hybridMultilevel"/>
    <w:tmpl w:val="2BA819A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41611C"/>
    <w:multiLevelType w:val="multilevel"/>
    <w:tmpl w:val="6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958AB"/>
    <w:multiLevelType w:val="multilevel"/>
    <w:tmpl w:val="2AD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E7E3E"/>
    <w:multiLevelType w:val="multilevel"/>
    <w:tmpl w:val="C17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35719"/>
    <w:multiLevelType w:val="multilevel"/>
    <w:tmpl w:val="394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DB541F"/>
    <w:multiLevelType w:val="multilevel"/>
    <w:tmpl w:val="CAA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0469B"/>
    <w:multiLevelType w:val="multilevel"/>
    <w:tmpl w:val="C2A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204D0"/>
    <w:multiLevelType w:val="multilevel"/>
    <w:tmpl w:val="8BB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13B5"/>
    <w:multiLevelType w:val="hybridMultilevel"/>
    <w:tmpl w:val="038E9900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3CA013FC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483F5F52"/>
    <w:multiLevelType w:val="multilevel"/>
    <w:tmpl w:val="0A0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84D01"/>
    <w:multiLevelType w:val="multilevel"/>
    <w:tmpl w:val="A9E0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97E8F"/>
    <w:multiLevelType w:val="multilevel"/>
    <w:tmpl w:val="931620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794BA1"/>
    <w:multiLevelType w:val="multilevel"/>
    <w:tmpl w:val="30D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B796A"/>
    <w:multiLevelType w:val="multilevel"/>
    <w:tmpl w:val="638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A5C16"/>
    <w:multiLevelType w:val="multilevel"/>
    <w:tmpl w:val="061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85881"/>
    <w:multiLevelType w:val="multilevel"/>
    <w:tmpl w:val="36A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B7A22"/>
    <w:multiLevelType w:val="multilevel"/>
    <w:tmpl w:val="614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677D6"/>
    <w:multiLevelType w:val="hybridMultilevel"/>
    <w:tmpl w:val="D0169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927E2"/>
    <w:multiLevelType w:val="hybridMultilevel"/>
    <w:tmpl w:val="64F8D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F7EC3"/>
    <w:multiLevelType w:val="multilevel"/>
    <w:tmpl w:val="CA3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51D52"/>
    <w:multiLevelType w:val="hybridMultilevel"/>
    <w:tmpl w:val="363054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4E3E7F"/>
    <w:multiLevelType w:val="hybridMultilevel"/>
    <w:tmpl w:val="E34C7444"/>
    <w:lvl w:ilvl="0" w:tplc="3C7CB726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6" w15:restartNumberingAfterBreak="0">
    <w:nsid w:val="72C71C39"/>
    <w:multiLevelType w:val="hybridMultilevel"/>
    <w:tmpl w:val="C960FD86"/>
    <w:lvl w:ilvl="0" w:tplc="B67C22A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)"/>
      <w:lvlJc w:val="left"/>
      <w:pPr>
        <w:ind w:left="108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23322B"/>
    <w:multiLevelType w:val="hybridMultilevel"/>
    <w:tmpl w:val="A0D8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8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2"/>
  </w:num>
  <w:num w:numId="7">
    <w:abstractNumId w:val="11"/>
  </w:num>
  <w:num w:numId="8">
    <w:abstractNumId w:val="35"/>
  </w:num>
  <w:num w:numId="9">
    <w:abstractNumId w:val="2"/>
  </w:num>
  <w:num w:numId="10">
    <w:abstractNumId w:val="3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2"/>
  </w:num>
  <w:num w:numId="13">
    <w:abstractNumId w:val="31"/>
  </w:num>
  <w:num w:numId="14">
    <w:abstractNumId w:val="37"/>
  </w:num>
  <w:num w:numId="15">
    <w:abstractNumId w:val="12"/>
  </w:num>
  <w:num w:numId="16">
    <w:abstractNumId w:val="34"/>
  </w:num>
  <w:num w:numId="17">
    <w:abstractNumId w:val="5"/>
  </w:num>
  <w:num w:numId="18">
    <w:abstractNumId w:val="6"/>
  </w:num>
  <w:num w:numId="19">
    <w:abstractNumId w:val="13"/>
  </w:num>
  <w:num w:numId="20">
    <w:abstractNumId w:val="27"/>
  </w:num>
  <w:num w:numId="21">
    <w:abstractNumId w:val="25"/>
  </w:num>
  <w:num w:numId="22">
    <w:abstractNumId w:val="19"/>
  </w:num>
  <w:num w:numId="23">
    <w:abstractNumId w:val="24"/>
  </w:num>
  <w:num w:numId="24">
    <w:abstractNumId w:val="0"/>
  </w:num>
  <w:num w:numId="25">
    <w:abstractNumId w:val="8"/>
  </w:num>
  <w:num w:numId="26">
    <w:abstractNumId w:val="15"/>
  </w:num>
  <w:num w:numId="27">
    <w:abstractNumId w:val="3"/>
  </w:num>
  <w:num w:numId="28">
    <w:abstractNumId w:val="26"/>
  </w:num>
  <w:num w:numId="29">
    <w:abstractNumId w:val="33"/>
  </w:num>
  <w:num w:numId="30">
    <w:abstractNumId w:val="23"/>
  </w:num>
  <w:num w:numId="31">
    <w:abstractNumId w:val="1"/>
  </w:num>
  <w:num w:numId="32">
    <w:abstractNumId w:val="9"/>
  </w:num>
  <w:num w:numId="33">
    <w:abstractNumId w:val="14"/>
  </w:num>
  <w:num w:numId="34">
    <w:abstractNumId w:val="30"/>
  </w:num>
  <w:num w:numId="35">
    <w:abstractNumId w:val="20"/>
  </w:num>
  <w:num w:numId="36">
    <w:abstractNumId w:val="29"/>
  </w:num>
  <w:num w:numId="37">
    <w:abstractNumId w:val="28"/>
  </w:num>
  <w:num w:numId="38">
    <w:abstractNumId w:val="7"/>
  </w:num>
  <w:num w:numId="39">
    <w:abstractNumId w:val="17"/>
  </w:num>
  <w:num w:numId="40">
    <w:abstractNumId w:val="21"/>
  </w:num>
  <w:num w:numId="41">
    <w:abstractNumId w:val="10"/>
  </w:num>
  <w:num w:numId="42">
    <w:abstractNumId w:val="16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wUAaPXxfCwAAAA="/>
  </w:docVars>
  <w:rsids>
    <w:rsidRoot w:val="00DE230E"/>
    <w:rsid w:val="00002A7D"/>
    <w:rsid w:val="0000702A"/>
    <w:rsid w:val="00010DAA"/>
    <w:rsid w:val="000116E6"/>
    <w:rsid w:val="00014E5E"/>
    <w:rsid w:val="00021E60"/>
    <w:rsid w:val="00025D9B"/>
    <w:rsid w:val="00034555"/>
    <w:rsid w:val="00040D2A"/>
    <w:rsid w:val="00043DCB"/>
    <w:rsid w:val="00047D74"/>
    <w:rsid w:val="000530C6"/>
    <w:rsid w:val="00061B9E"/>
    <w:rsid w:val="00061F18"/>
    <w:rsid w:val="00062252"/>
    <w:rsid w:val="00063E7E"/>
    <w:rsid w:val="00082E66"/>
    <w:rsid w:val="000C2281"/>
    <w:rsid w:val="000D13C0"/>
    <w:rsid w:val="000D22A0"/>
    <w:rsid w:val="000D4C6B"/>
    <w:rsid w:val="000D70D7"/>
    <w:rsid w:val="000E3EF6"/>
    <w:rsid w:val="000F1E1C"/>
    <w:rsid w:val="000F7A23"/>
    <w:rsid w:val="001119EC"/>
    <w:rsid w:val="00113C4E"/>
    <w:rsid w:val="001161BC"/>
    <w:rsid w:val="0014742D"/>
    <w:rsid w:val="001508E3"/>
    <w:rsid w:val="00153B1C"/>
    <w:rsid w:val="001779AF"/>
    <w:rsid w:val="00193FF5"/>
    <w:rsid w:val="001B1FCA"/>
    <w:rsid w:val="001B58DE"/>
    <w:rsid w:val="001B698D"/>
    <w:rsid w:val="001C53C3"/>
    <w:rsid w:val="001D6CE2"/>
    <w:rsid w:val="001E25A5"/>
    <w:rsid w:val="001E4890"/>
    <w:rsid w:val="001F7EA8"/>
    <w:rsid w:val="00206680"/>
    <w:rsid w:val="002464F7"/>
    <w:rsid w:val="00251D1B"/>
    <w:rsid w:val="00264182"/>
    <w:rsid w:val="00266E40"/>
    <w:rsid w:val="00270EA4"/>
    <w:rsid w:val="0027269F"/>
    <w:rsid w:val="0029322C"/>
    <w:rsid w:val="002B7A24"/>
    <w:rsid w:val="002D3CAE"/>
    <w:rsid w:val="002D62C8"/>
    <w:rsid w:val="002F39D9"/>
    <w:rsid w:val="003077D5"/>
    <w:rsid w:val="003146CB"/>
    <w:rsid w:val="003218B3"/>
    <w:rsid w:val="00341020"/>
    <w:rsid w:val="003453DB"/>
    <w:rsid w:val="00353412"/>
    <w:rsid w:val="00355819"/>
    <w:rsid w:val="003562F8"/>
    <w:rsid w:val="003A43BE"/>
    <w:rsid w:val="003A7184"/>
    <w:rsid w:val="003C0ABB"/>
    <w:rsid w:val="003C4083"/>
    <w:rsid w:val="003E7B65"/>
    <w:rsid w:val="00402BFC"/>
    <w:rsid w:val="00407799"/>
    <w:rsid w:val="0041034E"/>
    <w:rsid w:val="00417272"/>
    <w:rsid w:val="00434884"/>
    <w:rsid w:val="00441B70"/>
    <w:rsid w:val="004453CC"/>
    <w:rsid w:val="00462A92"/>
    <w:rsid w:val="00467FE5"/>
    <w:rsid w:val="00481427"/>
    <w:rsid w:val="004840C2"/>
    <w:rsid w:val="004869E5"/>
    <w:rsid w:val="00491C52"/>
    <w:rsid w:val="004940F1"/>
    <w:rsid w:val="00496101"/>
    <w:rsid w:val="004B0052"/>
    <w:rsid w:val="004B282F"/>
    <w:rsid w:val="004B6601"/>
    <w:rsid w:val="004B7324"/>
    <w:rsid w:val="004C0829"/>
    <w:rsid w:val="004C58F7"/>
    <w:rsid w:val="004D2E64"/>
    <w:rsid w:val="004F183C"/>
    <w:rsid w:val="004F4429"/>
    <w:rsid w:val="005035D0"/>
    <w:rsid w:val="00504F7D"/>
    <w:rsid w:val="00517329"/>
    <w:rsid w:val="0054101A"/>
    <w:rsid w:val="00542A84"/>
    <w:rsid w:val="005633D4"/>
    <w:rsid w:val="00572F7E"/>
    <w:rsid w:val="0057562B"/>
    <w:rsid w:val="0058689F"/>
    <w:rsid w:val="005A70E2"/>
    <w:rsid w:val="005B301B"/>
    <w:rsid w:val="005C1EFF"/>
    <w:rsid w:val="005C3A69"/>
    <w:rsid w:val="005D7B9B"/>
    <w:rsid w:val="005E7975"/>
    <w:rsid w:val="00620162"/>
    <w:rsid w:val="006259D8"/>
    <w:rsid w:val="006301F4"/>
    <w:rsid w:val="006307AE"/>
    <w:rsid w:val="00641C33"/>
    <w:rsid w:val="00645A01"/>
    <w:rsid w:val="00653ABD"/>
    <w:rsid w:val="0065553F"/>
    <w:rsid w:val="00666735"/>
    <w:rsid w:val="00670A30"/>
    <w:rsid w:val="00675688"/>
    <w:rsid w:val="00680AB6"/>
    <w:rsid w:val="006A22F6"/>
    <w:rsid w:val="006B1A84"/>
    <w:rsid w:val="006B390A"/>
    <w:rsid w:val="006B3DD4"/>
    <w:rsid w:val="006C007A"/>
    <w:rsid w:val="006C2975"/>
    <w:rsid w:val="006C507D"/>
    <w:rsid w:val="006C6337"/>
    <w:rsid w:val="006D4BB0"/>
    <w:rsid w:val="006D608E"/>
    <w:rsid w:val="006E459F"/>
    <w:rsid w:val="006E62B7"/>
    <w:rsid w:val="006E6989"/>
    <w:rsid w:val="006F0336"/>
    <w:rsid w:val="006F45E6"/>
    <w:rsid w:val="00712C79"/>
    <w:rsid w:val="00742E4A"/>
    <w:rsid w:val="0074611C"/>
    <w:rsid w:val="00750B31"/>
    <w:rsid w:val="00753604"/>
    <w:rsid w:val="007564BA"/>
    <w:rsid w:val="007645EF"/>
    <w:rsid w:val="00766492"/>
    <w:rsid w:val="0077027A"/>
    <w:rsid w:val="00775CC1"/>
    <w:rsid w:val="0078247D"/>
    <w:rsid w:val="00791F9A"/>
    <w:rsid w:val="007A7991"/>
    <w:rsid w:val="007B0981"/>
    <w:rsid w:val="007D5C07"/>
    <w:rsid w:val="007E0076"/>
    <w:rsid w:val="007E0D01"/>
    <w:rsid w:val="007E2442"/>
    <w:rsid w:val="007E33D4"/>
    <w:rsid w:val="007E5A4F"/>
    <w:rsid w:val="007F7DC6"/>
    <w:rsid w:val="00822BAC"/>
    <w:rsid w:val="00825022"/>
    <w:rsid w:val="00826590"/>
    <w:rsid w:val="008376A9"/>
    <w:rsid w:val="008429CF"/>
    <w:rsid w:val="00850687"/>
    <w:rsid w:val="00850F01"/>
    <w:rsid w:val="00852E5F"/>
    <w:rsid w:val="0086574D"/>
    <w:rsid w:val="0087050C"/>
    <w:rsid w:val="00871BBE"/>
    <w:rsid w:val="00880725"/>
    <w:rsid w:val="00886113"/>
    <w:rsid w:val="00886CC4"/>
    <w:rsid w:val="008870EF"/>
    <w:rsid w:val="008A764E"/>
    <w:rsid w:val="008C5184"/>
    <w:rsid w:val="008C6FF5"/>
    <w:rsid w:val="008D6493"/>
    <w:rsid w:val="008D71B3"/>
    <w:rsid w:val="008F1BD3"/>
    <w:rsid w:val="008F4F46"/>
    <w:rsid w:val="008F5C26"/>
    <w:rsid w:val="0090421C"/>
    <w:rsid w:val="0090782B"/>
    <w:rsid w:val="009113CE"/>
    <w:rsid w:val="00937F04"/>
    <w:rsid w:val="009565C2"/>
    <w:rsid w:val="00966585"/>
    <w:rsid w:val="00973AE9"/>
    <w:rsid w:val="00975C59"/>
    <w:rsid w:val="00977287"/>
    <w:rsid w:val="00982EEA"/>
    <w:rsid w:val="00986F59"/>
    <w:rsid w:val="009955B4"/>
    <w:rsid w:val="009A2761"/>
    <w:rsid w:val="009B0716"/>
    <w:rsid w:val="009B1ED1"/>
    <w:rsid w:val="009B2233"/>
    <w:rsid w:val="009D7CF0"/>
    <w:rsid w:val="009F0B17"/>
    <w:rsid w:val="009F51D0"/>
    <w:rsid w:val="00A02E4B"/>
    <w:rsid w:val="00A22D1A"/>
    <w:rsid w:val="00A23DAE"/>
    <w:rsid w:val="00A24678"/>
    <w:rsid w:val="00A2664C"/>
    <w:rsid w:val="00A34D84"/>
    <w:rsid w:val="00A34D89"/>
    <w:rsid w:val="00A424A0"/>
    <w:rsid w:val="00A43344"/>
    <w:rsid w:val="00A442D9"/>
    <w:rsid w:val="00A44BBB"/>
    <w:rsid w:val="00A73B80"/>
    <w:rsid w:val="00A779D4"/>
    <w:rsid w:val="00A829EA"/>
    <w:rsid w:val="00AA03C6"/>
    <w:rsid w:val="00AB1146"/>
    <w:rsid w:val="00AB18E2"/>
    <w:rsid w:val="00AC4254"/>
    <w:rsid w:val="00AC55E9"/>
    <w:rsid w:val="00AD41C2"/>
    <w:rsid w:val="00AD6AEF"/>
    <w:rsid w:val="00AF02D8"/>
    <w:rsid w:val="00AF03ED"/>
    <w:rsid w:val="00B01A63"/>
    <w:rsid w:val="00B0260E"/>
    <w:rsid w:val="00B22A91"/>
    <w:rsid w:val="00B2574F"/>
    <w:rsid w:val="00B31E3A"/>
    <w:rsid w:val="00B32045"/>
    <w:rsid w:val="00B418FA"/>
    <w:rsid w:val="00B4784E"/>
    <w:rsid w:val="00B916D5"/>
    <w:rsid w:val="00B92803"/>
    <w:rsid w:val="00B92CC5"/>
    <w:rsid w:val="00BA7874"/>
    <w:rsid w:val="00BE1F25"/>
    <w:rsid w:val="00BE498F"/>
    <w:rsid w:val="00BF275B"/>
    <w:rsid w:val="00C00EF6"/>
    <w:rsid w:val="00C07525"/>
    <w:rsid w:val="00C12609"/>
    <w:rsid w:val="00C160F8"/>
    <w:rsid w:val="00C27B90"/>
    <w:rsid w:val="00C36C1D"/>
    <w:rsid w:val="00C526CA"/>
    <w:rsid w:val="00C574A4"/>
    <w:rsid w:val="00C70D4A"/>
    <w:rsid w:val="00C83F40"/>
    <w:rsid w:val="00CA23E5"/>
    <w:rsid w:val="00CA6823"/>
    <w:rsid w:val="00CD1733"/>
    <w:rsid w:val="00CD4929"/>
    <w:rsid w:val="00D15219"/>
    <w:rsid w:val="00D15F75"/>
    <w:rsid w:val="00D21851"/>
    <w:rsid w:val="00D27897"/>
    <w:rsid w:val="00D40038"/>
    <w:rsid w:val="00D46045"/>
    <w:rsid w:val="00D517A4"/>
    <w:rsid w:val="00D53185"/>
    <w:rsid w:val="00D568E3"/>
    <w:rsid w:val="00D670CC"/>
    <w:rsid w:val="00D707B8"/>
    <w:rsid w:val="00D9328B"/>
    <w:rsid w:val="00D93E49"/>
    <w:rsid w:val="00DA3CCA"/>
    <w:rsid w:val="00DA50D1"/>
    <w:rsid w:val="00DA7A66"/>
    <w:rsid w:val="00DD12F8"/>
    <w:rsid w:val="00DE230E"/>
    <w:rsid w:val="00DE53E3"/>
    <w:rsid w:val="00DF1B43"/>
    <w:rsid w:val="00DF2E1E"/>
    <w:rsid w:val="00DF317D"/>
    <w:rsid w:val="00DF7D58"/>
    <w:rsid w:val="00E022E6"/>
    <w:rsid w:val="00E0235E"/>
    <w:rsid w:val="00E04D79"/>
    <w:rsid w:val="00E15976"/>
    <w:rsid w:val="00E17159"/>
    <w:rsid w:val="00E4549E"/>
    <w:rsid w:val="00E45BB2"/>
    <w:rsid w:val="00E51CCE"/>
    <w:rsid w:val="00E548AF"/>
    <w:rsid w:val="00E56743"/>
    <w:rsid w:val="00E56E61"/>
    <w:rsid w:val="00E70589"/>
    <w:rsid w:val="00E70F80"/>
    <w:rsid w:val="00E7232E"/>
    <w:rsid w:val="00E8497B"/>
    <w:rsid w:val="00E8588F"/>
    <w:rsid w:val="00EA3331"/>
    <w:rsid w:val="00EC2668"/>
    <w:rsid w:val="00ED1514"/>
    <w:rsid w:val="00ED33A6"/>
    <w:rsid w:val="00EF3774"/>
    <w:rsid w:val="00F05724"/>
    <w:rsid w:val="00F05B5D"/>
    <w:rsid w:val="00F10C5A"/>
    <w:rsid w:val="00F12AC6"/>
    <w:rsid w:val="00F14B36"/>
    <w:rsid w:val="00F16E5A"/>
    <w:rsid w:val="00F176B8"/>
    <w:rsid w:val="00F338B2"/>
    <w:rsid w:val="00F35F96"/>
    <w:rsid w:val="00F55DC7"/>
    <w:rsid w:val="00F57F1C"/>
    <w:rsid w:val="00F63908"/>
    <w:rsid w:val="00F65B74"/>
    <w:rsid w:val="00F7788E"/>
    <w:rsid w:val="00F84D59"/>
    <w:rsid w:val="00FA2D3C"/>
    <w:rsid w:val="00FA6C85"/>
    <w:rsid w:val="00FA7F6E"/>
    <w:rsid w:val="00FB3FB6"/>
    <w:rsid w:val="00FC41D8"/>
    <w:rsid w:val="00FD1268"/>
    <w:rsid w:val="00FD2323"/>
    <w:rsid w:val="00FD6750"/>
    <w:rsid w:val="00FD7D43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799"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B005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A442D9"/>
  </w:style>
  <w:style w:type="character" w:customStyle="1" w:styleId="b">
    <w:name w:val="ͼb"/>
    <w:basedOn w:val="DefaultParagraphFont"/>
    <w:rsid w:val="00A442D9"/>
  </w:style>
  <w:style w:type="paragraph" w:customStyle="1" w:styleId="font-claude-response-body">
    <w:name w:val="font-claude-response-body"/>
    <w:basedOn w:val="Normal"/>
    <w:rsid w:val="00EC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glossaryDocument" Target="glossary/document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46943"/>
    <w:rsid w:val="00051231"/>
    <w:rsid w:val="00096A42"/>
    <w:rsid w:val="000F7A23"/>
    <w:rsid w:val="0011571B"/>
    <w:rsid w:val="00125B68"/>
    <w:rsid w:val="001876E6"/>
    <w:rsid w:val="001A632E"/>
    <w:rsid w:val="002A69BE"/>
    <w:rsid w:val="00324ACF"/>
    <w:rsid w:val="00351A43"/>
    <w:rsid w:val="003F1597"/>
    <w:rsid w:val="003F6695"/>
    <w:rsid w:val="00475303"/>
    <w:rsid w:val="004A7EE6"/>
    <w:rsid w:val="004E5C8C"/>
    <w:rsid w:val="005443A0"/>
    <w:rsid w:val="00552B73"/>
    <w:rsid w:val="005674E7"/>
    <w:rsid w:val="0057562B"/>
    <w:rsid w:val="005C175D"/>
    <w:rsid w:val="005E024E"/>
    <w:rsid w:val="005E6AEF"/>
    <w:rsid w:val="006400C0"/>
    <w:rsid w:val="00660EF5"/>
    <w:rsid w:val="00695677"/>
    <w:rsid w:val="006D7F43"/>
    <w:rsid w:val="006E2B58"/>
    <w:rsid w:val="008A4AE7"/>
    <w:rsid w:val="008D71B3"/>
    <w:rsid w:val="00900C2A"/>
    <w:rsid w:val="00902777"/>
    <w:rsid w:val="00977680"/>
    <w:rsid w:val="009955B4"/>
    <w:rsid w:val="009A2761"/>
    <w:rsid w:val="00A53609"/>
    <w:rsid w:val="00A90B6D"/>
    <w:rsid w:val="00AC3A9C"/>
    <w:rsid w:val="00AC55E9"/>
    <w:rsid w:val="00AD54E3"/>
    <w:rsid w:val="00B1289C"/>
    <w:rsid w:val="00B4602D"/>
    <w:rsid w:val="00BF275B"/>
    <w:rsid w:val="00C346F5"/>
    <w:rsid w:val="00C40158"/>
    <w:rsid w:val="00C77297"/>
    <w:rsid w:val="00CC6F9F"/>
    <w:rsid w:val="00CE38B6"/>
    <w:rsid w:val="00D248BA"/>
    <w:rsid w:val="00D40038"/>
    <w:rsid w:val="00D56FB7"/>
    <w:rsid w:val="00D57C07"/>
    <w:rsid w:val="00D93E49"/>
    <w:rsid w:val="00DC401B"/>
    <w:rsid w:val="00E552F8"/>
    <w:rsid w:val="00E56743"/>
    <w:rsid w:val="00E70F80"/>
    <w:rsid w:val="00E9596B"/>
    <w:rsid w:val="00F64854"/>
    <w:rsid w:val="00F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20]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C5113-D031-41DB-A6D8-43CE1A0E6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8</TotalTime>
  <Pages>22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Student Details:                                            CRN:</Company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Monday 09/08/2026 @ 23:59</dc:subject>
  <dc:creator>Ali Mehdi</dc:creator>
  <cp:keywords/>
  <cp:lastModifiedBy>lamar refaee</cp:lastModifiedBy>
  <cp:revision>4</cp:revision>
  <cp:lastPrinted>2022-02-16T16:04:00Z</cp:lastPrinted>
  <dcterms:created xsi:type="dcterms:W3CDTF">2026-08-02T13:39:00Z</dcterms:created>
  <dcterms:modified xsi:type="dcterms:W3CDTF">2026-08-05T11:51:00Z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c64320457b1b5e5232ff695938a17b950128640ed5bac361ab708eabd9d6f0c0</vt:lpwstr>
  </property>
  <property fmtid="{D5CDD505-2E9C-101B-9397-08002B2CF9AE}" pid="4" name="ClassificationContentMarkingFooterShapeIds">
    <vt:lpwstr>2edae84a,5070026e,76bf7dd2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Restricted - مقيد </vt:lpwstr>
  </property>
  <property fmtid="{D5CDD505-2E9C-101B-9397-08002B2CF9AE}" pid="7" name="MSIP_Label_b437834d-a884-421a-b14d-4e9522201396_Enabled">
    <vt:lpwstr>true</vt:lpwstr>
  </property>
  <property fmtid="{D5CDD505-2E9C-101B-9397-08002B2CF9AE}" pid="8" name="MSIP_Label_b437834d-a884-421a-b14d-4e9522201396_SetDate">
    <vt:lpwstr>2026-07-12T05:01:50Z</vt:lpwstr>
  </property>
  <property fmtid="{D5CDD505-2E9C-101B-9397-08002B2CF9AE}" pid="9" name="MSIP_Label_b437834d-a884-421a-b14d-4e9522201396_Method">
    <vt:lpwstr>Standard</vt:lpwstr>
  </property>
  <property fmtid="{D5CDD505-2E9C-101B-9397-08002B2CF9AE}" pid="10" name="MSIP_Label_b437834d-a884-421a-b14d-4e9522201396_Name">
    <vt:lpwstr>Data classification -not allowed</vt:lpwstr>
  </property>
  <property fmtid="{D5CDD505-2E9C-101B-9397-08002B2CF9AE}" pid="11" name="MSIP_Label_b437834d-a884-421a-b14d-4e9522201396_SiteId">
    <vt:lpwstr>1f00763a-1f87-473b-bba1-b6c746af03e4</vt:lpwstr>
  </property>
  <property fmtid="{D5CDD505-2E9C-101B-9397-08002B2CF9AE}" pid="12" name="MSIP_Label_b437834d-a884-421a-b14d-4e9522201396_ActionId">
    <vt:lpwstr>364ad42d-fcb7-4b22-9e58-61d49d43f0ed</vt:lpwstr>
  </property>
  <property fmtid="{D5CDD505-2E9C-101B-9397-08002B2CF9AE}" pid="13" name="MSIP_Label_b437834d-a884-421a-b14d-4e9522201396_ContentBits">
    <vt:lpwstr>2</vt:lpwstr>
  </property>
  <property fmtid="{D5CDD505-2E9C-101B-9397-08002B2CF9AE}" pid="14" name="MSIP_Label_b437834d-a884-421a-b14d-4e9522201396_Tag">
    <vt:lpwstr>10, 3, 0, 1</vt:lpwstr>
  </property>
</Properties>
</file>